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E2801" w14:textId="77777777" w:rsidR="00B511FB" w:rsidRDefault="00B511FB" w:rsidP="00B823AA">
      <w:pPr>
        <w:pStyle w:val="Title2"/>
      </w:pPr>
    </w:p>
    <w:p w14:paraId="588997B4" w14:textId="77777777" w:rsidR="00B511FB" w:rsidRDefault="00B511FB" w:rsidP="00B823AA">
      <w:pPr>
        <w:pStyle w:val="Title2"/>
      </w:pPr>
    </w:p>
    <w:p w14:paraId="4968788E" w14:textId="77777777" w:rsidR="00B511FB" w:rsidRPr="008D5E9F" w:rsidRDefault="00B511FB" w:rsidP="00B823AA">
      <w:pPr>
        <w:pStyle w:val="Title2"/>
        <w:rPr>
          <w:b/>
          <w:bCs/>
          <w:sz w:val="44"/>
          <w:szCs w:val="44"/>
        </w:rPr>
      </w:pPr>
    </w:p>
    <w:p w14:paraId="68B86077" w14:textId="77777777" w:rsidR="003E7379" w:rsidRDefault="005333F1" w:rsidP="00B823AA">
      <w:pPr>
        <w:pStyle w:val="Title2"/>
        <w:rPr>
          <w:b/>
          <w:bCs/>
          <w:sz w:val="44"/>
          <w:szCs w:val="44"/>
        </w:rPr>
      </w:pPr>
      <w:r>
        <w:rPr>
          <w:b/>
          <w:bCs/>
          <w:sz w:val="44"/>
          <w:szCs w:val="44"/>
        </w:rPr>
        <w:t>PROG</w:t>
      </w:r>
      <w:r w:rsidR="003E7379">
        <w:rPr>
          <w:b/>
          <w:bCs/>
          <w:sz w:val="44"/>
          <w:szCs w:val="44"/>
        </w:rPr>
        <w:t>81</w:t>
      </w:r>
      <w:r>
        <w:rPr>
          <w:b/>
          <w:bCs/>
          <w:sz w:val="44"/>
          <w:szCs w:val="44"/>
        </w:rPr>
        <w:t>70</w:t>
      </w:r>
    </w:p>
    <w:p w14:paraId="65C382CC" w14:textId="420C30C9" w:rsidR="00E81978" w:rsidRPr="008D5E9F" w:rsidRDefault="005333F1" w:rsidP="00B823AA">
      <w:pPr>
        <w:pStyle w:val="Title2"/>
        <w:rPr>
          <w:b/>
          <w:bCs/>
          <w:sz w:val="44"/>
          <w:szCs w:val="44"/>
        </w:rPr>
      </w:pPr>
      <w:r>
        <w:rPr>
          <w:b/>
          <w:bCs/>
          <w:sz w:val="44"/>
          <w:szCs w:val="44"/>
        </w:rPr>
        <w:t>Software Quality Assurance</w:t>
      </w:r>
      <w:r w:rsidR="003E7379">
        <w:rPr>
          <w:b/>
          <w:bCs/>
          <w:sz w:val="44"/>
          <w:szCs w:val="44"/>
        </w:rPr>
        <w:t xml:space="preserve"> Techniques</w:t>
      </w:r>
    </w:p>
    <w:p w14:paraId="271A3F0A" w14:textId="6A850073" w:rsidR="008D5E9F" w:rsidRPr="008D5E9F" w:rsidRDefault="00BC5A2F" w:rsidP="00B823AA">
      <w:pPr>
        <w:pStyle w:val="Title2"/>
        <w:rPr>
          <w:b/>
          <w:bCs/>
          <w:sz w:val="36"/>
          <w:szCs w:val="36"/>
        </w:rPr>
      </w:pPr>
      <w:r>
        <w:rPr>
          <w:b/>
          <w:bCs/>
          <w:sz w:val="36"/>
          <w:szCs w:val="36"/>
        </w:rPr>
        <w:t>Spring 2023</w:t>
      </w:r>
    </w:p>
    <w:p w14:paraId="692D7777" w14:textId="131B4E64" w:rsidR="00B511FB" w:rsidRPr="008D5E9F" w:rsidRDefault="003E7379" w:rsidP="00B823AA">
      <w:pPr>
        <w:pStyle w:val="Title2"/>
        <w:rPr>
          <w:b/>
          <w:bCs/>
          <w:sz w:val="36"/>
          <w:szCs w:val="36"/>
        </w:rPr>
      </w:pPr>
      <w:r>
        <w:rPr>
          <w:b/>
          <w:bCs/>
          <w:sz w:val="36"/>
          <w:szCs w:val="36"/>
        </w:rPr>
        <w:t>Midterm</w:t>
      </w:r>
      <w:r w:rsidR="00B511FB" w:rsidRPr="008D5E9F">
        <w:rPr>
          <w:b/>
          <w:bCs/>
          <w:sz w:val="36"/>
          <w:szCs w:val="36"/>
        </w:rPr>
        <w:t xml:space="preserve"> Exam Submission</w:t>
      </w:r>
    </w:p>
    <w:p w14:paraId="517F14E3" w14:textId="13512EBF" w:rsidR="00B511FB" w:rsidRDefault="00B511FB" w:rsidP="00B823AA">
      <w:pPr>
        <w:pStyle w:val="Title2"/>
      </w:pPr>
    </w:p>
    <w:p w14:paraId="2C7B068B" w14:textId="4DD9BECB" w:rsidR="00B511FB" w:rsidRPr="00B511FB" w:rsidRDefault="00B511FB" w:rsidP="00B823AA">
      <w:pPr>
        <w:pStyle w:val="Title2"/>
        <w:rPr>
          <w:sz w:val="32"/>
          <w:szCs w:val="32"/>
        </w:rPr>
      </w:pPr>
      <w:r w:rsidRPr="00B511FB">
        <w:rPr>
          <w:sz w:val="32"/>
          <w:szCs w:val="32"/>
        </w:rPr>
        <w:t>Submitted by:</w:t>
      </w:r>
    </w:p>
    <w:tbl>
      <w:tblPr>
        <w:tblStyle w:val="GridTable4"/>
        <w:tblW w:w="0" w:type="auto"/>
        <w:tblLook w:val="04A0" w:firstRow="1" w:lastRow="0" w:firstColumn="1" w:lastColumn="0" w:noHBand="0" w:noVBand="1"/>
      </w:tblPr>
      <w:tblGrid>
        <w:gridCol w:w="3207"/>
        <w:gridCol w:w="2826"/>
        <w:gridCol w:w="3317"/>
      </w:tblGrid>
      <w:tr w:rsidR="003E7379" w14:paraId="4FCE88A7" w14:textId="77777777" w:rsidTr="003E7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650781D8" w14:textId="646D8CD2" w:rsidR="003E7379" w:rsidRDefault="003E7379" w:rsidP="00B823AA">
            <w:pPr>
              <w:pStyle w:val="Title2"/>
              <w:rPr>
                <w:sz w:val="32"/>
                <w:szCs w:val="32"/>
              </w:rPr>
            </w:pPr>
            <w:r>
              <w:rPr>
                <w:sz w:val="32"/>
                <w:szCs w:val="32"/>
              </w:rPr>
              <w:t>First Name</w:t>
            </w:r>
          </w:p>
        </w:tc>
        <w:tc>
          <w:tcPr>
            <w:tcW w:w="2826" w:type="dxa"/>
          </w:tcPr>
          <w:p w14:paraId="2BF7671A" w14:textId="3975C185" w:rsidR="003E7379" w:rsidRDefault="003E7379" w:rsidP="00B823AA">
            <w:pPr>
              <w:pStyle w:val="Title2"/>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Last Name</w:t>
            </w:r>
          </w:p>
        </w:tc>
        <w:tc>
          <w:tcPr>
            <w:tcW w:w="3317" w:type="dxa"/>
          </w:tcPr>
          <w:p w14:paraId="6C0D2843" w14:textId="4CC490E4" w:rsidR="003E7379" w:rsidRDefault="003E7379" w:rsidP="00B823AA">
            <w:pPr>
              <w:pStyle w:val="Title2"/>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Student ID</w:t>
            </w:r>
          </w:p>
        </w:tc>
      </w:tr>
      <w:tr w:rsidR="003E7379" w14:paraId="4F30BF71" w14:textId="77777777" w:rsidTr="003E737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3207" w:type="dxa"/>
          </w:tcPr>
          <w:p w14:paraId="415D4150" w14:textId="475380CB" w:rsidR="003E7379" w:rsidRPr="00AD1DBB" w:rsidRDefault="00242DC8" w:rsidP="00B823AA">
            <w:pPr>
              <w:pStyle w:val="Title2"/>
              <w:rPr>
                <w:b w:val="0"/>
                <w:bCs w:val="0"/>
                <w:sz w:val="32"/>
                <w:szCs w:val="32"/>
              </w:rPr>
            </w:pPr>
            <w:r>
              <w:rPr>
                <w:b w:val="0"/>
                <w:bCs w:val="0"/>
                <w:sz w:val="32"/>
                <w:szCs w:val="32"/>
              </w:rPr>
              <w:t>Siyu</w:t>
            </w:r>
          </w:p>
        </w:tc>
        <w:tc>
          <w:tcPr>
            <w:tcW w:w="2826" w:type="dxa"/>
          </w:tcPr>
          <w:p w14:paraId="6EC7073C" w14:textId="5FE40178" w:rsidR="003E7379" w:rsidRPr="00AD1DBB" w:rsidRDefault="00242DC8" w:rsidP="00B823AA">
            <w:pPr>
              <w:pStyle w:val="Title2"/>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Liu</w:t>
            </w:r>
          </w:p>
        </w:tc>
        <w:tc>
          <w:tcPr>
            <w:tcW w:w="3317" w:type="dxa"/>
          </w:tcPr>
          <w:p w14:paraId="319F8151" w14:textId="664EAD6D" w:rsidR="003E7379" w:rsidRPr="00AD1DBB" w:rsidRDefault="00242DC8" w:rsidP="00B823AA">
            <w:pPr>
              <w:pStyle w:val="Title2"/>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8859412</w:t>
            </w:r>
          </w:p>
        </w:tc>
      </w:tr>
    </w:tbl>
    <w:p w14:paraId="35795939" w14:textId="0B60B3A1" w:rsidR="00B511FB" w:rsidRPr="00B511FB" w:rsidRDefault="00B511FB" w:rsidP="00B823AA">
      <w:pPr>
        <w:pStyle w:val="Title2"/>
        <w:rPr>
          <w:sz w:val="32"/>
          <w:szCs w:val="32"/>
        </w:rPr>
      </w:pPr>
    </w:p>
    <w:p w14:paraId="42112AB3" w14:textId="279FDBFC" w:rsidR="00B511FB" w:rsidRPr="00B511FB" w:rsidRDefault="00B511FB" w:rsidP="00B823AA">
      <w:pPr>
        <w:pStyle w:val="Title2"/>
        <w:rPr>
          <w:sz w:val="32"/>
          <w:szCs w:val="32"/>
        </w:rPr>
      </w:pPr>
    </w:p>
    <w:p w14:paraId="3AC72CE9" w14:textId="0612C2BC" w:rsidR="00B511FB" w:rsidRPr="00B511FB" w:rsidRDefault="00B511FB" w:rsidP="00B823AA">
      <w:pPr>
        <w:pStyle w:val="Title2"/>
        <w:rPr>
          <w:sz w:val="32"/>
          <w:szCs w:val="32"/>
        </w:rPr>
      </w:pPr>
    </w:p>
    <w:p w14:paraId="18C562D7" w14:textId="5368ADD2" w:rsidR="00B511FB" w:rsidRPr="00B511FB" w:rsidRDefault="00BC5A2F" w:rsidP="00B823AA">
      <w:pPr>
        <w:pStyle w:val="Title2"/>
        <w:rPr>
          <w:sz w:val="32"/>
          <w:szCs w:val="32"/>
        </w:rPr>
      </w:pPr>
      <w:r>
        <w:rPr>
          <w:sz w:val="32"/>
          <w:szCs w:val="32"/>
        </w:rPr>
        <w:t>June 2023</w:t>
      </w:r>
    </w:p>
    <w:p w14:paraId="65202CDF" w14:textId="1E66626C" w:rsidR="00B511FB" w:rsidRDefault="00B511FB" w:rsidP="00B823AA">
      <w:pPr>
        <w:pStyle w:val="Title2"/>
      </w:pPr>
    </w:p>
    <w:p w14:paraId="187DC9D7" w14:textId="5EE972DC" w:rsidR="00E81978" w:rsidRPr="00B511FB" w:rsidRDefault="00B511FB">
      <w:pPr>
        <w:pStyle w:val="SectionTitle"/>
        <w:rPr>
          <w:b/>
          <w:bCs/>
        </w:rPr>
      </w:pPr>
      <w:r w:rsidRPr="00B511FB">
        <w:rPr>
          <w:b/>
          <w:bCs/>
        </w:rPr>
        <w:lastRenderedPageBreak/>
        <w:t>Question #1 Submission</w:t>
      </w:r>
    </w:p>
    <w:p w14:paraId="0982437A" w14:textId="12C11910" w:rsidR="00B511FB" w:rsidRDefault="00C415E5" w:rsidP="00C415E5">
      <w:pPr>
        <w:ind w:firstLine="0"/>
      </w:pPr>
      <w:r w:rsidRPr="00C415E5">
        <w:drawing>
          <wp:inline distT="0" distB="0" distL="0" distR="0" wp14:anchorId="56EE0229" wp14:editId="7A58CB9D">
            <wp:extent cx="5943600" cy="5264785"/>
            <wp:effectExtent l="0" t="0" r="0" b="0"/>
            <wp:docPr id="148988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264785"/>
                    </a:xfrm>
                    <a:prstGeom prst="rect">
                      <a:avLst/>
                    </a:prstGeom>
                    <a:noFill/>
                    <a:ln>
                      <a:noFill/>
                    </a:ln>
                  </pic:spPr>
                </pic:pic>
              </a:graphicData>
            </a:graphic>
          </wp:inline>
        </w:drawing>
      </w:r>
      <w:r w:rsidR="00B511FB">
        <w:br w:type="page"/>
      </w:r>
    </w:p>
    <w:p w14:paraId="40009865" w14:textId="0838C15D" w:rsidR="00B511FB" w:rsidRPr="00B511FB" w:rsidRDefault="00B511FB" w:rsidP="00B511FB">
      <w:pPr>
        <w:pStyle w:val="SectionTitle"/>
        <w:rPr>
          <w:b/>
          <w:bCs/>
        </w:rPr>
      </w:pPr>
      <w:r w:rsidRPr="00B511FB">
        <w:rPr>
          <w:b/>
          <w:bCs/>
        </w:rPr>
        <w:lastRenderedPageBreak/>
        <w:t>Question #2 Submission</w:t>
      </w:r>
    </w:p>
    <w:p w14:paraId="2FED5C74" w14:textId="3C6C9E43" w:rsidR="008326DA" w:rsidRDefault="0077123F" w:rsidP="00004745">
      <w:pPr>
        <w:ind w:firstLine="0"/>
      </w:pPr>
      <w:r>
        <w:rPr>
          <w:noProof/>
        </w:rPr>
        <w:drawing>
          <wp:inline distT="0" distB="0" distL="0" distR="0" wp14:anchorId="295D0918" wp14:editId="3450C433">
            <wp:extent cx="5943600" cy="3550920"/>
            <wp:effectExtent l="0" t="0" r="0" b="0"/>
            <wp:docPr id="1987799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99414" name="Picture 1" descr="A screenshot of a computer&#10;&#10;Description automatically generated"/>
                    <pic:cNvPicPr/>
                  </pic:nvPicPr>
                  <pic:blipFill>
                    <a:blip r:embed="rId10"/>
                    <a:stretch>
                      <a:fillRect/>
                    </a:stretch>
                  </pic:blipFill>
                  <pic:spPr>
                    <a:xfrm>
                      <a:off x="0" y="0"/>
                      <a:ext cx="5943600" cy="3550920"/>
                    </a:xfrm>
                    <a:prstGeom prst="rect">
                      <a:avLst/>
                    </a:prstGeom>
                  </pic:spPr>
                </pic:pic>
              </a:graphicData>
            </a:graphic>
          </wp:inline>
        </w:drawing>
      </w:r>
    </w:p>
    <w:p w14:paraId="2E003C78" w14:textId="77777777" w:rsidR="008326DA" w:rsidRDefault="008326DA">
      <w:r>
        <w:br w:type="page"/>
      </w:r>
    </w:p>
    <w:p w14:paraId="1A049248" w14:textId="2013D795" w:rsidR="008326DA" w:rsidRDefault="00783FE7" w:rsidP="00004745">
      <w:pPr>
        <w:ind w:firstLine="0"/>
      </w:pPr>
      <w:r>
        <w:rPr>
          <w:noProof/>
        </w:rPr>
        <w:lastRenderedPageBreak/>
        <w:drawing>
          <wp:inline distT="0" distB="0" distL="0" distR="0" wp14:anchorId="34422F45" wp14:editId="789AEBA2">
            <wp:extent cx="5943600" cy="3550920"/>
            <wp:effectExtent l="0" t="0" r="0" b="0"/>
            <wp:docPr id="176596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6912" name="Picture 1" descr="A screenshot of a computer&#10;&#10;Description automatically generated"/>
                    <pic:cNvPicPr/>
                  </pic:nvPicPr>
                  <pic:blipFill>
                    <a:blip r:embed="rId11"/>
                    <a:stretch>
                      <a:fillRect/>
                    </a:stretch>
                  </pic:blipFill>
                  <pic:spPr>
                    <a:xfrm>
                      <a:off x="0" y="0"/>
                      <a:ext cx="5943600" cy="3550920"/>
                    </a:xfrm>
                    <a:prstGeom prst="rect">
                      <a:avLst/>
                    </a:prstGeom>
                  </pic:spPr>
                </pic:pic>
              </a:graphicData>
            </a:graphic>
          </wp:inline>
        </w:drawing>
      </w:r>
    </w:p>
    <w:p w14:paraId="24618BE3" w14:textId="77777777" w:rsidR="008326DA" w:rsidRDefault="008326DA">
      <w:r>
        <w:br w:type="page"/>
      </w:r>
    </w:p>
    <w:p w14:paraId="07A5CCA5" w14:textId="5EF6CBA4" w:rsidR="008326DA" w:rsidRDefault="008326DA" w:rsidP="00004745">
      <w:pPr>
        <w:ind w:firstLine="0"/>
      </w:pPr>
      <w:r>
        <w:rPr>
          <w:noProof/>
        </w:rPr>
        <w:lastRenderedPageBreak/>
        <w:drawing>
          <wp:inline distT="0" distB="0" distL="0" distR="0" wp14:anchorId="593F2D87" wp14:editId="6F46C8BB">
            <wp:extent cx="5943600" cy="3550920"/>
            <wp:effectExtent l="0" t="0" r="0" b="0"/>
            <wp:docPr id="1714594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94898" name="Picture 1" descr="A screenshot of a computer&#10;&#10;Description automatically generated"/>
                    <pic:cNvPicPr/>
                  </pic:nvPicPr>
                  <pic:blipFill>
                    <a:blip r:embed="rId12"/>
                    <a:stretch>
                      <a:fillRect/>
                    </a:stretch>
                  </pic:blipFill>
                  <pic:spPr>
                    <a:xfrm>
                      <a:off x="0" y="0"/>
                      <a:ext cx="5943600" cy="3550920"/>
                    </a:xfrm>
                    <a:prstGeom prst="rect">
                      <a:avLst/>
                    </a:prstGeom>
                  </pic:spPr>
                </pic:pic>
              </a:graphicData>
            </a:graphic>
          </wp:inline>
        </w:drawing>
      </w:r>
    </w:p>
    <w:p w14:paraId="3CEF3D0D" w14:textId="77777777" w:rsidR="008326DA" w:rsidRDefault="008326DA">
      <w:r>
        <w:br w:type="page"/>
      </w:r>
    </w:p>
    <w:p w14:paraId="6809E72E" w14:textId="4981D09F" w:rsidR="00E87D92" w:rsidRDefault="00E87D92" w:rsidP="00004745">
      <w:pPr>
        <w:ind w:firstLine="0"/>
      </w:pPr>
      <w:r>
        <w:rPr>
          <w:noProof/>
        </w:rPr>
        <w:lastRenderedPageBreak/>
        <w:drawing>
          <wp:inline distT="0" distB="0" distL="0" distR="0" wp14:anchorId="2D111E17" wp14:editId="5A5E6AB6">
            <wp:extent cx="5943600" cy="3550920"/>
            <wp:effectExtent l="0" t="0" r="0" b="0"/>
            <wp:docPr id="682969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69799" name="Picture 1" descr="A screenshot of a computer&#10;&#10;Description automatically generated"/>
                    <pic:cNvPicPr/>
                  </pic:nvPicPr>
                  <pic:blipFill>
                    <a:blip r:embed="rId13"/>
                    <a:stretch>
                      <a:fillRect/>
                    </a:stretch>
                  </pic:blipFill>
                  <pic:spPr>
                    <a:xfrm>
                      <a:off x="0" y="0"/>
                      <a:ext cx="5943600" cy="3550920"/>
                    </a:xfrm>
                    <a:prstGeom prst="rect">
                      <a:avLst/>
                    </a:prstGeom>
                  </pic:spPr>
                </pic:pic>
              </a:graphicData>
            </a:graphic>
          </wp:inline>
        </w:drawing>
      </w:r>
    </w:p>
    <w:p w14:paraId="142D386F" w14:textId="77777777" w:rsidR="00E87D92" w:rsidRDefault="00E87D92">
      <w:r>
        <w:br w:type="page"/>
      </w:r>
    </w:p>
    <w:p w14:paraId="2B507AC0" w14:textId="65377F3F" w:rsidR="00E87D92" w:rsidRDefault="00E87D92" w:rsidP="00004745">
      <w:pPr>
        <w:ind w:firstLine="0"/>
      </w:pPr>
      <w:r>
        <w:rPr>
          <w:noProof/>
        </w:rPr>
        <w:lastRenderedPageBreak/>
        <w:drawing>
          <wp:inline distT="0" distB="0" distL="0" distR="0" wp14:anchorId="637FA09F" wp14:editId="2A307E3A">
            <wp:extent cx="5943600" cy="3550920"/>
            <wp:effectExtent l="0" t="0" r="0" b="0"/>
            <wp:docPr id="171422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2773" name="Picture 1" descr="A screenshot of a computer&#10;&#10;Description automatically generated"/>
                    <pic:cNvPicPr/>
                  </pic:nvPicPr>
                  <pic:blipFill>
                    <a:blip r:embed="rId14"/>
                    <a:stretch>
                      <a:fillRect/>
                    </a:stretch>
                  </pic:blipFill>
                  <pic:spPr>
                    <a:xfrm>
                      <a:off x="0" y="0"/>
                      <a:ext cx="5943600" cy="3550920"/>
                    </a:xfrm>
                    <a:prstGeom prst="rect">
                      <a:avLst/>
                    </a:prstGeom>
                  </pic:spPr>
                </pic:pic>
              </a:graphicData>
            </a:graphic>
          </wp:inline>
        </w:drawing>
      </w:r>
    </w:p>
    <w:p w14:paraId="1D197D63" w14:textId="77777777" w:rsidR="00E87D92" w:rsidRDefault="00E87D92">
      <w:r>
        <w:br w:type="page"/>
      </w:r>
    </w:p>
    <w:p w14:paraId="121C5D64" w14:textId="74689E2C" w:rsidR="00E87D92" w:rsidRDefault="00E87D92" w:rsidP="00004745">
      <w:pPr>
        <w:ind w:firstLine="0"/>
      </w:pPr>
      <w:r>
        <w:rPr>
          <w:noProof/>
        </w:rPr>
        <w:lastRenderedPageBreak/>
        <w:drawing>
          <wp:inline distT="0" distB="0" distL="0" distR="0" wp14:anchorId="6E2F0B12" wp14:editId="719AC579">
            <wp:extent cx="5943600" cy="3550920"/>
            <wp:effectExtent l="0" t="0" r="0" b="0"/>
            <wp:docPr id="1806485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85952" name="Picture 1" descr="A screenshot of a computer&#10;&#10;Description automatically generated"/>
                    <pic:cNvPicPr/>
                  </pic:nvPicPr>
                  <pic:blipFill>
                    <a:blip r:embed="rId15"/>
                    <a:stretch>
                      <a:fillRect/>
                    </a:stretch>
                  </pic:blipFill>
                  <pic:spPr>
                    <a:xfrm>
                      <a:off x="0" y="0"/>
                      <a:ext cx="5943600" cy="3550920"/>
                    </a:xfrm>
                    <a:prstGeom prst="rect">
                      <a:avLst/>
                    </a:prstGeom>
                  </pic:spPr>
                </pic:pic>
              </a:graphicData>
            </a:graphic>
          </wp:inline>
        </w:drawing>
      </w:r>
    </w:p>
    <w:p w14:paraId="6C88EFA7" w14:textId="77777777" w:rsidR="00E87D92" w:rsidRDefault="00E87D92">
      <w:r>
        <w:br w:type="page"/>
      </w:r>
    </w:p>
    <w:p w14:paraId="01FA24F6" w14:textId="2CFEDA61" w:rsidR="008D0C98" w:rsidRDefault="00EE2CF5" w:rsidP="00004745">
      <w:pPr>
        <w:ind w:firstLine="0"/>
      </w:pPr>
      <w:r>
        <w:rPr>
          <w:noProof/>
        </w:rPr>
        <w:lastRenderedPageBreak/>
        <w:drawing>
          <wp:inline distT="0" distB="0" distL="0" distR="0" wp14:anchorId="480C7B9A" wp14:editId="4525B318">
            <wp:extent cx="5943600" cy="3550920"/>
            <wp:effectExtent l="0" t="0" r="0" b="0"/>
            <wp:docPr id="1305454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54430" name="Picture 1" descr="A screenshot of a computer&#10;&#10;Description automatically generated"/>
                    <pic:cNvPicPr/>
                  </pic:nvPicPr>
                  <pic:blipFill>
                    <a:blip r:embed="rId16"/>
                    <a:stretch>
                      <a:fillRect/>
                    </a:stretch>
                  </pic:blipFill>
                  <pic:spPr>
                    <a:xfrm>
                      <a:off x="0" y="0"/>
                      <a:ext cx="5943600" cy="3550920"/>
                    </a:xfrm>
                    <a:prstGeom prst="rect">
                      <a:avLst/>
                    </a:prstGeom>
                  </pic:spPr>
                </pic:pic>
              </a:graphicData>
            </a:graphic>
          </wp:inline>
        </w:drawing>
      </w:r>
    </w:p>
    <w:p w14:paraId="4B8B543B" w14:textId="77777777" w:rsidR="008D0C98" w:rsidRDefault="008D0C98">
      <w:r>
        <w:br w:type="page"/>
      </w:r>
    </w:p>
    <w:p w14:paraId="4A7831A4" w14:textId="6F155C8F" w:rsidR="00783FE7" w:rsidRDefault="005764C9" w:rsidP="00004745">
      <w:pPr>
        <w:ind w:firstLine="0"/>
      </w:pPr>
      <w:r>
        <w:rPr>
          <w:noProof/>
        </w:rPr>
        <w:lastRenderedPageBreak/>
        <w:drawing>
          <wp:inline distT="0" distB="0" distL="0" distR="0" wp14:anchorId="6C531BE3" wp14:editId="3B844B90">
            <wp:extent cx="5943600" cy="3550920"/>
            <wp:effectExtent l="0" t="0" r="0" b="0"/>
            <wp:docPr id="3470508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50877" name="Picture 1" descr="A screenshot of a computer&#10;&#10;Description automatically generated with medium confidence"/>
                    <pic:cNvPicPr/>
                  </pic:nvPicPr>
                  <pic:blipFill>
                    <a:blip r:embed="rId17"/>
                    <a:stretch>
                      <a:fillRect/>
                    </a:stretch>
                  </pic:blipFill>
                  <pic:spPr>
                    <a:xfrm>
                      <a:off x="0" y="0"/>
                      <a:ext cx="5943600" cy="3550920"/>
                    </a:xfrm>
                    <a:prstGeom prst="rect">
                      <a:avLst/>
                    </a:prstGeom>
                  </pic:spPr>
                </pic:pic>
              </a:graphicData>
            </a:graphic>
          </wp:inline>
        </w:drawing>
      </w:r>
    </w:p>
    <w:p w14:paraId="218CCDDE" w14:textId="77777777" w:rsidR="00783FE7" w:rsidRDefault="00783FE7">
      <w:r>
        <w:br w:type="page"/>
      </w:r>
    </w:p>
    <w:p w14:paraId="16950CB6" w14:textId="00ACECBF" w:rsidR="00B511FB" w:rsidRDefault="00783FE7" w:rsidP="00004745">
      <w:pPr>
        <w:ind w:firstLine="0"/>
      </w:pPr>
      <w:r>
        <w:lastRenderedPageBreak/>
        <w:t>A</w:t>
      </w:r>
      <w:r w:rsidRPr="00783FE7">
        <w:t>nalyze</w:t>
      </w:r>
      <w:r>
        <w:t xml:space="preserve">: The application is not ready to be released. Firstly, the page for converting </w:t>
      </w:r>
      <w:r w:rsidRPr="00783FE7">
        <w:t>"Volum</w:t>
      </w:r>
      <w:r>
        <w:t>e</w:t>
      </w:r>
      <w:r w:rsidRPr="00783FE7">
        <w:t xml:space="preserve"> and Capacity"</w:t>
      </w:r>
      <w:r w:rsidR="00EE2CF5">
        <w:t xml:space="preserve"> is not available, this will lead to considerable inconvenience </w:t>
      </w:r>
      <w:r w:rsidR="00EE2CF5">
        <w:t>for users</w:t>
      </w:r>
      <w:r w:rsidR="00EE2CF5">
        <w:t>. Secondly, the unit converting results are obviously incorrect, this will make the application unreliable. Thirdly, some defects are not as serious as the above ones, like the return menu link is disabled on “Covert Temperature” page, but these bugs should be fixed properly before the application is released.</w:t>
      </w:r>
    </w:p>
    <w:p w14:paraId="0FF38370" w14:textId="2A7C6C8E" w:rsidR="00B511FB" w:rsidRPr="00B511FB" w:rsidRDefault="00B511FB" w:rsidP="00B511FB">
      <w:pPr>
        <w:pStyle w:val="SectionTitle"/>
        <w:rPr>
          <w:b/>
          <w:bCs/>
        </w:rPr>
      </w:pPr>
      <w:r w:rsidRPr="00B511FB">
        <w:rPr>
          <w:b/>
          <w:bCs/>
        </w:rPr>
        <w:lastRenderedPageBreak/>
        <w:t>Question #3 Submission</w:t>
      </w:r>
    </w:p>
    <w:p w14:paraId="3467DF6F" w14:textId="5010BDCC" w:rsidR="00B511FB" w:rsidRDefault="00B511FB" w:rsidP="005333F1">
      <w:pPr>
        <w:jc w:val="center"/>
      </w:pPr>
      <w:r>
        <w:t>{Provide your response to Question #3 here</w:t>
      </w:r>
      <w:r w:rsidR="005333F1">
        <w:t>}</w:t>
      </w:r>
    </w:p>
    <w:p w14:paraId="2A717F0A" w14:textId="4A477C8A" w:rsidR="00A84F0D" w:rsidRDefault="00A84F0D" w:rsidP="00A84F0D">
      <w:pPr>
        <w:ind w:firstLine="0"/>
      </w:pPr>
      <w:r>
        <w:rPr>
          <w:noProof/>
        </w:rPr>
        <w:drawing>
          <wp:inline distT="0" distB="0" distL="0" distR="0" wp14:anchorId="4D636B55" wp14:editId="202C5CA2">
            <wp:extent cx="5943600" cy="3550920"/>
            <wp:effectExtent l="0" t="0" r="0" b="0"/>
            <wp:docPr id="1063350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50238" name="Picture 1" descr="A screenshot of a computer&#10;&#10;Description automatically generated"/>
                    <pic:cNvPicPr/>
                  </pic:nvPicPr>
                  <pic:blipFill>
                    <a:blip r:embed="rId18"/>
                    <a:stretch>
                      <a:fillRect/>
                    </a:stretch>
                  </pic:blipFill>
                  <pic:spPr>
                    <a:xfrm>
                      <a:off x="0" y="0"/>
                      <a:ext cx="5943600" cy="3550920"/>
                    </a:xfrm>
                    <a:prstGeom prst="rect">
                      <a:avLst/>
                    </a:prstGeom>
                  </pic:spPr>
                </pic:pic>
              </a:graphicData>
            </a:graphic>
          </wp:inline>
        </w:drawing>
      </w:r>
    </w:p>
    <w:p w14:paraId="3381A368" w14:textId="77777777" w:rsidR="00A84F0D" w:rsidRDefault="00A84F0D">
      <w:r>
        <w:br w:type="page"/>
      </w:r>
    </w:p>
    <w:p w14:paraId="06322052"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using</w:t>
      </w:r>
      <w:r>
        <w:rPr>
          <w:rFonts w:ascii="Cascadia Mono" w:hAnsi="Cascadia Mono" w:cs="Cascadia Mono"/>
          <w:color w:val="000000"/>
          <w:kern w:val="0"/>
          <w:sz w:val="19"/>
          <w:szCs w:val="19"/>
        </w:rPr>
        <w:t xml:space="preserve"> System;</w:t>
      </w:r>
    </w:p>
    <w:p w14:paraId="4C0E8AAF"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64EB2B72"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System.Linq</w:t>
      </w:r>
      <w:proofErr w:type="spellEnd"/>
      <w:r>
        <w:rPr>
          <w:rFonts w:ascii="Cascadia Mono" w:hAnsi="Cascadia Mono" w:cs="Cascadia Mono"/>
          <w:color w:val="000000"/>
          <w:kern w:val="0"/>
          <w:sz w:val="19"/>
          <w:szCs w:val="19"/>
        </w:rPr>
        <w:t>;</w:t>
      </w:r>
    </w:p>
    <w:p w14:paraId="2CEEA662"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System.Text</w:t>
      </w:r>
      <w:proofErr w:type="spellEnd"/>
      <w:r>
        <w:rPr>
          <w:rFonts w:ascii="Cascadia Mono" w:hAnsi="Cascadia Mono" w:cs="Cascadia Mono"/>
          <w:color w:val="000000"/>
          <w:kern w:val="0"/>
          <w:sz w:val="19"/>
          <w:szCs w:val="19"/>
        </w:rPr>
        <w:t>;</w:t>
      </w:r>
    </w:p>
    <w:p w14:paraId="5A71BBA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System.Threading.Tasks</w:t>
      </w:r>
      <w:proofErr w:type="spellEnd"/>
      <w:r>
        <w:rPr>
          <w:rFonts w:ascii="Cascadia Mono" w:hAnsi="Cascadia Mono" w:cs="Cascadia Mono"/>
          <w:color w:val="000000"/>
          <w:kern w:val="0"/>
          <w:sz w:val="19"/>
          <w:szCs w:val="19"/>
        </w:rPr>
        <w:t>;</w:t>
      </w:r>
    </w:p>
    <w:p w14:paraId="58386BB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NUnit.Framework</w:t>
      </w:r>
      <w:proofErr w:type="spellEnd"/>
      <w:r>
        <w:rPr>
          <w:rFonts w:ascii="Cascadia Mono" w:hAnsi="Cascadia Mono" w:cs="Cascadia Mono"/>
          <w:color w:val="000000"/>
          <w:kern w:val="0"/>
          <w:sz w:val="19"/>
          <w:szCs w:val="19"/>
        </w:rPr>
        <w:t>;</w:t>
      </w:r>
    </w:p>
    <w:p w14:paraId="0788AC2A"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PROG8170Midterm;</w:t>
      </w:r>
    </w:p>
    <w:p w14:paraId="21417D95"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687B8B0D"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TestTemp</w:t>
      </w:r>
      <w:proofErr w:type="spellEnd"/>
    </w:p>
    <w:p w14:paraId="66926E5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A9F68FB"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TestFixture</w:t>
      </w:r>
      <w:proofErr w:type="spellEnd"/>
      <w:r>
        <w:rPr>
          <w:rFonts w:ascii="Cascadia Mono" w:hAnsi="Cascadia Mono" w:cs="Cascadia Mono"/>
          <w:color w:val="000000"/>
          <w:kern w:val="0"/>
          <w:sz w:val="19"/>
          <w:szCs w:val="19"/>
        </w:rPr>
        <w:t>]</w:t>
      </w:r>
    </w:p>
    <w:p w14:paraId="708B1E3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internal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24129380"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B14A79"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6782EDE7"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EDB121"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B0FC47"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19CB1FF7"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[Test]</w:t>
      </w:r>
    </w:p>
    <w:p w14:paraId="2095F6FD"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Temp_Input0f_ExpectCold()</w:t>
      </w:r>
    </w:p>
    <w:p w14:paraId="3430FA7D"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065830"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Arrage</w:t>
      </w:r>
      <w:proofErr w:type="spellEnd"/>
    </w:p>
    <w:p w14:paraId="4C720DEA"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 xml:space="preserve"> = 0;</w:t>
      </w:r>
    </w:p>
    <w:p w14:paraId="4E8CBA1A"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Brrr</w:t>
      </w:r>
      <w:proofErr w:type="spellEnd"/>
      <w:r>
        <w:rPr>
          <w:rFonts w:ascii="Cascadia Mono" w:hAnsi="Cascadia Mono" w:cs="Cascadia Mono"/>
          <w:color w:val="A31515"/>
          <w:kern w:val="0"/>
          <w:sz w:val="19"/>
          <w:szCs w:val="19"/>
        </w:rPr>
        <w:t>...it is cold."</w:t>
      </w:r>
      <w:r>
        <w:rPr>
          <w:rFonts w:ascii="Cascadia Mono" w:hAnsi="Cascadia Mono" w:cs="Cascadia Mono"/>
          <w:color w:val="000000"/>
          <w:kern w:val="0"/>
          <w:sz w:val="19"/>
          <w:szCs w:val="19"/>
        </w:rPr>
        <w:t>;</w:t>
      </w:r>
    </w:p>
    <w:p w14:paraId="07CC4719"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42D040C8"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Act</w:t>
      </w:r>
    </w:p>
    <w:p w14:paraId="4A52030F"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Temp.TemperatureConverter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w:t>
      </w:r>
    </w:p>
    <w:p w14:paraId="474C3E73"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5304A01C"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Assert</w:t>
      </w:r>
    </w:p>
    <w:p w14:paraId="737F464F"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Assert.AreEqual</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w:t>
      </w:r>
    </w:p>
    <w:p w14:paraId="74B9335E"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F481EC"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622946C6"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[Test]</w:t>
      </w:r>
    </w:p>
    <w:p w14:paraId="648D0680"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Temp_Input5f_ExpectCold()</w:t>
      </w:r>
    </w:p>
    <w:p w14:paraId="113F3DE9"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36CC37"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Arrage</w:t>
      </w:r>
      <w:proofErr w:type="spellEnd"/>
    </w:p>
    <w:p w14:paraId="4B45392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 xml:space="preserve"> = 5;</w:t>
      </w:r>
    </w:p>
    <w:p w14:paraId="39ADE7C8"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Brrr</w:t>
      </w:r>
      <w:proofErr w:type="spellEnd"/>
      <w:r>
        <w:rPr>
          <w:rFonts w:ascii="Cascadia Mono" w:hAnsi="Cascadia Mono" w:cs="Cascadia Mono"/>
          <w:color w:val="A31515"/>
          <w:kern w:val="0"/>
          <w:sz w:val="19"/>
          <w:szCs w:val="19"/>
        </w:rPr>
        <w:t>...it is cold."</w:t>
      </w:r>
      <w:r>
        <w:rPr>
          <w:rFonts w:ascii="Cascadia Mono" w:hAnsi="Cascadia Mono" w:cs="Cascadia Mono"/>
          <w:color w:val="000000"/>
          <w:kern w:val="0"/>
          <w:sz w:val="19"/>
          <w:szCs w:val="19"/>
        </w:rPr>
        <w:t>;</w:t>
      </w:r>
    </w:p>
    <w:p w14:paraId="5FA1A4FE"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57438D19"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Act</w:t>
      </w:r>
    </w:p>
    <w:p w14:paraId="5588D657"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Temp.TemperatureConverter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w:t>
      </w:r>
    </w:p>
    <w:p w14:paraId="7D93B4C6"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268B02B9"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Assert</w:t>
      </w:r>
    </w:p>
    <w:p w14:paraId="3DF4312C"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Assert.AreEqual</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w:t>
      </w:r>
    </w:p>
    <w:p w14:paraId="5C0F472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2907F8"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2E239168"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[Test]</w:t>
      </w:r>
    </w:p>
    <w:p w14:paraId="258E143B"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Temp_Input9dot9f_ExpectCold()</w:t>
      </w:r>
    </w:p>
    <w:p w14:paraId="56AADFEB"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5D14F5"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Arrage</w:t>
      </w:r>
      <w:proofErr w:type="spellEnd"/>
    </w:p>
    <w:p w14:paraId="31F9EBFF"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 xml:space="preserve"> = 9.9f;</w:t>
      </w:r>
    </w:p>
    <w:p w14:paraId="5BDF6C2D"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Brrr</w:t>
      </w:r>
      <w:proofErr w:type="spellEnd"/>
      <w:r>
        <w:rPr>
          <w:rFonts w:ascii="Cascadia Mono" w:hAnsi="Cascadia Mono" w:cs="Cascadia Mono"/>
          <w:color w:val="A31515"/>
          <w:kern w:val="0"/>
          <w:sz w:val="19"/>
          <w:szCs w:val="19"/>
        </w:rPr>
        <w:t>...it is cold."</w:t>
      </w:r>
      <w:r>
        <w:rPr>
          <w:rFonts w:ascii="Cascadia Mono" w:hAnsi="Cascadia Mono" w:cs="Cascadia Mono"/>
          <w:color w:val="000000"/>
          <w:kern w:val="0"/>
          <w:sz w:val="19"/>
          <w:szCs w:val="19"/>
        </w:rPr>
        <w:t>;</w:t>
      </w:r>
    </w:p>
    <w:p w14:paraId="2545F2AF"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077BF27A"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Act</w:t>
      </w:r>
    </w:p>
    <w:p w14:paraId="3911F010"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Temp.TemperatureConverter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w:t>
      </w:r>
    </w:p>
    <w:p w14:paraId="00336311"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4E6C4111"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Assert</w:t>
      </w:r>
    </w:p>
    <w:p w14:paraId="2A09045E"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Assert.AreEqual</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w:t>
      </w:r>
    </w:p>
    <w:p w14:paraId="36F94E2F"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393838"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4F2E7956"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[Test]</w:t>
      </w:r>
    </w:p>
    <w:p w14:paraId="44F1AC89"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Temp_Input10f_ExpectNice()</w:t>
      </w:r>
    </w:p>
    <w:p w14:paraId="0674EAE0"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63447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Arrage</w:t>
      </w:r>
      <w:proofErr w:type="spellEnd"/>
    </w:p>
    <w:p w14:paraId="5145EF01"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 xml:space="preserve"> = 10;</w:t>
      </w:r>
    </w:p>
    <w:p w14:paraId="02EEE38A"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"It is nice outside."</w:t>
      </w:r>
      <w:r>
        <w:rPr>
          <w:rFonts w:ascii="Cascadia Mono" w:hAnsi="Cascadia Mono" w:cs="Cascadia Mono"/>
          <w:color w:val="000000"/>
          <w:kern w:val="0"/>
          <w:sz w:val="19"/>
          <w:szCs w:val="19"/>
        </w:rPr>
        <w:t>;</w:t>
      </w:r>
    </w:p>
    <w:p w14:paraId="219BE75F"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7507F0DE"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Act</w:t>
      </w:r>
    </w:p>
    <w:p w14:paraId="4CB05ED2"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Temp.TemperatureConverter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w:t>
      </w:r>
    </w:p>
    <w:p w14:paraId="253286F7"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1E70820E"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Assert</w:t>
      </w:r>
    </w:p>
    <w:p w14:paraId="5D3A2222"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Assert.AreEqual</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w:t>
      </w:r>
    </w:p>
    <w:p w14:paraId="1A3C6465"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E43BB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63D32707"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[Test]</w:t>
      </w:r>
    </w:p>
    <w:p w14:paraId="368D320D"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Temp_Input15f_ExpectNice()</w:t>
      </w:r>
    </w:p>
    <w:p w14:paraId="61C5F5E3"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76E527"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Arrage</w:t>
      </w:r>
      <w:proofErr w:type="spellEnd"/>
    </w:p>
    <w:p w14:paraId="2641BAEC"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 xml:space="preserve"> = 15;</w:t>
      </w:r>
    </w:p>
    <w:p w14:paraId="42ACBA97"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"It is nice outside."</w:t>
      </w:r>
      <w:r>
        <w:rPr>
          <w:rFonts w:ascii="Cascadia Mono" w:hAnsi="Cascadia Mono" w:cs="Cascadia Mono"/>
          <w:color w:val="000000"/>
          <w:kern w:val="0"/>
          <w:sz w:val="19"/>
          <w:szCs w:val="19"/>
        </w:rPr>
        <w:t>;</w:t>
      </w:r>
    </w:p>
    <w:p w14:paraId="777F0EF0"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606D167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Act</w:t>
      </w:r>
    </w:p>
    <w:p w14:paraId="5403575A"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Temp.TemperatureConverter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w:t>
      </w:r>
    </w:p>
    <w:p w14:paraId="1F3AF129"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33428717"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Assert</w:t>
      </w:r>
    </w:p>
    <w:p w14:paraId="1A4544FD"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Assert.AreEqual</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w:t>
      </w:r>
    </w:p>
    <w:p w14:paraId="6E746A42"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1D69B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1A6CDE75"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[Test]</w:t>
      </w:r>
    </w:p>
    <w:p w14:paraId="5D9EED98"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Temp_Input19dot9f_ExpectNice()</w:t>
      </w:r>
    </w:p>
    <w:p w14:paraId="350DCED0"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C3DF4C"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Arrage</w:t>
      </w:r>
      <w:proofErr w:type="spellEnd"/>
    </w:p>
    <w:p w14:paraId="0E5A495E"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 xml:space="preserve"> = 19.9f;</w:t>
      </w:r>
    </w:p>
    <w:p w14:paraId="38BD5E36"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"It is nice outside."</w:t>
      </w:r>
      <w:r>
        <w:rPr>
          <w:rFonts w:ascii="Cascadia Mono" w:hAnsi="Cascadia Mono" w:cs="Cascadia Mono"/>
          <w:color w:val="000000"/>
          <w:kern w:val="0"/>
          <w:sz w:val="19"/>
          <w:szCs w:val="19"/>
        </w:rPr>
        <w:t>;</w:t>
      </w:r>
    </w:p>
    <w:p w14:paraId="53D406E5"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081971C3"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Act</w:t>
      </w:r>
    </w:p>
    <w:p w14:paraId="532DEEE6"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Temp.TemperatureConverter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w:t>
      </w:r>
    </w:p>
    <w:p w14:paraId="2432DC13"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4E319BAB"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Assert</w:t>
      </w:r>
    </w:p>
    <w:p w14:paraId="602DD5FF"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Assert.AreEqual</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w:t>
      </w:r>
    </w:p>
    <w:p w14:paraId="59778089"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8AECFF"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64B2DBAF"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[Test]</w:t>
      </w:r>
    </w:p>
    <w:p w14:paraId="3CA2BBBD"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Temp_Input20f_ExpectComfortable()</w:t>
      </w:r>
    </w:p>
    <w:p w14:paraId="4A092278"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7C2325"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Arrage</w:t>
      </w:r>
      <w:proofErr w:type="spellEnd"/>
    </w:p>
    <w:p w14:paraId="445D1C35"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 xml:space="preserve"> = 20;</w:t>
      </w:r>
    </w:p>
    <w:p w14:paraId="430FE7F5"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"It is very comfortable."</w:t>
      </w:r>
      <w:r>
        <w:rPr>
          <w:rFonts w:ascii="Cascadia Mono" w:hAnsi="Cascadia Mono" w:cs="Cascadia Mono"/>
          <w:color w:val="000000"/>
          <w:kern w:val="0"/>
          <w:sz w:val="19"/>
          <w:szCs w:val="19"/>
        </w:rPr>
        <w:t>;</w:t>
      </w:r>
    </w:p>
    <w:p w14:paraId="54427F83"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1622B8CE"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Act</w:t>
      </w:r>
    </w:p>
    <w:p w14:paraId="4D18861C"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Temp.TemperatureConverter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w:t>
      </w:r>
    </w:p>
    <w:p w14:paraId="40DDC0C1"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16388B20"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Assert</w:t>
      </w:r>
    </w:p>
    <w:p w14:paraId="123E0A6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Assert.AreEqual</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w:t>
      </w:r>
    </w:p>
    <w:p w14:paraId="712167E8"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9C175C"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6438E36F"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[Test]</w:t>
      </w:r>
    </w:p>
    <w:p w14:paraId="757A104F"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Temp_Input25f_ExpectComfortable()</w:t>
      </w:r>
    </w:p>
    <w:p w14:paraId="66D0919F"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6F626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Arrage</w:t>
      </w:r>
      <w:proofErr w:type="spellEnd"/>
    </w:p>
    <w:p w14:paraId="4E1E8A2B"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 xml:space="preserve"> = 25;</w:t>
      </w:r>
    </w:p>
    <w:p w14:paraId="04A7666C"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"It is very comfortable."</w:t>
      </w:r>
      <w:r>
        <w:rPr>
          <w:rFonts w:ascii="Cascadia Mono" w:hAnsi="Cascadia Mono" w:cs="Cascadia Mono"/>
          <w:color w:val="000000"/>
          <w:kern w:val="0"/>
          <w:sz w:val="19"/>
          <w:szCs w:val="19"/>
        </w:rPr>
        <w:t>;</w:t>
      </w:r>
    </w:p>
    <w:p w14:paraId="2510E5B3"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1448BACE"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Act</w:t>
      </w:r>
    </w:p>
    <w:p w14:paraId="45331BD8"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Temp.TemperatureConverter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w:t>
      </w:r>
    </w:p>
    <w:p w14:paraId="54C01159"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6766620A"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Assert</w:t>
      </w:r>
    </w:p>
    <w:p w14:paraId="5DCC0A40"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Assert.AreEqual</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w:t>
      </w:r>
    </w:p>
    <w:p w14:paraId="77B21350"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9BCAA5"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44B9C2AE"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[Test]</w:t>
      </w:r>
    </w:p>
    <w:p w14:paraId="256E6388"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Temp_Input29dot9f_ExpectComfortable()</w:t>
      </w:r>
    </w:p>
    <w:p w14:paraId="16ED157A"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5D9E39"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Arrage</w:t>
      </w:r>
      <w:proofErr w:type="spellEnd"/>
    </w:p>
    <w:p w14:paraId="428BAD53"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 xml:space="preserve"> = 29.9f;</w:t>
      </w:r>
    </w:p>
    <w:p w14:paraId="038520F9"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"It is very comfortable."</w:t>
      </w:r>
      <w:r>
        <w:rPr>
          <w:rFonts w:ascii="Cascadia Mono" w:hAnsi="Cascadia Mono" w:cs="Cascadia Mono"/>
          <w:color w:val="000000"/>
          <w:kern w:val="0"/>
          <w:sz w:val="19"/>
          <w:szCs w:val="19"/>
        </w:rPr>
        <w:t>;</w:t>
      </w:r>
    </w:p>
    <w:p w14:paraId="254E9F70"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54476141"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Act</w:t>
      </w:r>
    </w:p>
    <w:p w14:paraId="516AE516"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Temp.TemperatureConverter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w:t>
      </w:r>
    </w:p>
    <w:p w14:paraId="0CE35B1B"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092AD3AF"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Assert</w:t>
      </w:r>
    </w:p>
    <w:p w14:paraId="4B078EE1"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Assert.AreEqual</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w:t>
      </w:r>
    </w:p>
    <w:p w14:paraId="7C013151"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CDD9A0"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7822A9DC"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[Test]</w:t>
      </w:r>
    </w:p>
    <w:p w14:paraId="64DB5BD9"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Temp_Input30f_ExpectHot()</w:t>
      </w:r>
    </w:p>
    <w:p w14:paraId="4E5F88A5"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0A0299"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Arrage</w:t>
      </w:r>
      <w:proofErr w:type="spellEnd"/>
    </w:p>
    <w:p w14:paraId="15128D90"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 xml:space="preserve"> = 30;</w:t>
      </w:r>
    </w:p>
    <w:p w14:paraId="03CD88F6"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 xml:space="preserve">"It is </w:t>
      </w:r>
      <w:proofErr w:type="spellStart"/>
      <w:r>
        <w:rPr>
          <w:rFonts w:ascii="Cascadia Mono" w:hAnsi="Cascadia Mono" w:cs="Cascadia Mono"/>
          <w:color w:val="A31515"/>
          <w:kern w:val="0"/>
          <w:sz w:val="19"/>
          <w:szCs w:val="19"/>
        </w:rPr>
        <w:t>boling</w:t>
      </w:r>
      <w:proofErr w:type="spellEnd"/>
      <w:r>
        <w:rPr>
          <w:rFonts w:ascii="Cascadia Mono" w:hAnsi="Cascadia Mono" w:cs="Cascadia Mono"/>
          <w:color w:val="A31515"/>
          <w:kern w:val="0"/>
          <w:sz w:val="19"/>
          <w:szCs w:val="19"/>
        </w:rPr>
        <w:t xml:space="preserve"> hot outside!"</w:t>
      </w:r>
      <w:r>
        <w:rPr>
          <w:rFonts w:ascii="Cascadia Mono" w:hAnsi="Cascadia Mono" w:cs="Cascadia Mono"/>
          <w:color w:val="000000"/>
          <w:kern w:val="0"/>
          <w:sz w:val="19"/>
          <w:szCs w:val="19"/>
        </w:rPr>
        <w:t>;</w:t>
      </w:r>
    </w:p>
    <w:p w14:paraId="7F0BE8F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06F4E390"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Act</w:t>
      </w:r>
    </w:p>
    <w:p w14:paraId="7BCAB5CB"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Temp.TemperatureConverter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w:t>
      </w:r>
    </w:p>
    <w:p w14:paraId="2AAD2C93"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5093D8BF"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Assert</w:t>
      </w:r>
    </w:p>
    <w:p w14:paraId="52EEECF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Assert.AreEqual</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w:t>
      </w:r>
    </w:p>
    <w:p w14:paraId="3305371D"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2031A5"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701D662C"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[Test]</w:t>
      </w:r>
    </w:p>
    <w:p w14:paraId="32E5A105"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Temp_Input35f_ExpectHot()</w:t>
      </w:r>
    </w:p>
    <w:p w14:paraId="2E5EFA2F"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B0ADDA"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Arrage</w:t>
      </w:r>
      <w:proofErr w:type="spellEnd"/>
    </w:p>
    <w:p w14:paraId="710A3053"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 xml:space="preserve"> = 35;</w:t>
      </w:r>
    </w:p>
    <w:p w14:paraId="2EECDFD5"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 xml:space="preserve">"It is </w:t>
      </w:r>
      <w:proofErr w:type="spellStart"/>
      <w:r>
        <w:rPr>
          <w:rFonts w:ascii="Cascadia Mono" w:hAnsi="Cascadia Mono" w:cs="Cascadia Mono"/>
          <w:color w:val="A31515"/>
          <w:kern w:val="0"/>
          <w:sz w:val="19"/>
          <w:szCs w:val="19"/>
        </w:rPr>
        <w:t>boling</w:t>
      </w:r>
      <w:proofErr w:type="spellEnd"/>
      <w:r>
        <w:rPr>
          <w:rFonts w:ascii="Cascadia Mono" w:hAnsi="Cascadia Mono" w:cs="Cascadia Mono"/>
          <w:color w:val="A31515"/>
          <w:kern w:val="0"/>
          <w:sz w:val="19"/>
          <w:szCs w:val="19"/>
        </w:rPr>
        <w:t xml:space="preserve"> hot outside!"</w:t>
      </w:r>
      <w:r>
        <w:rPr>
          <w:rFonts w:ascii="Cascadia Mono" w:hAnsi="Cascadia Mono" w:cs="Cascadia Mono"/>
          <w:color w:val="000000"/>
          <w:kern w:val="0"/>
          <w:sz w:val="19"/>
          <w:szCs w:val="19"/>
        </w:rPr>
        <w:t>;</w:t>
      </w:r>
    </w:p>
    <w:p w14:paraId="5053B5A3"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366BFE17"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Act</w:t>
      </w:r>
    </w:p>
    <w:p w14:paraId="67FF83F5"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Temp.TemperatureConverter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w:t>
      </w:r>
    </w:p>
    <w:p w14:paraId="50763268"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6178A8E7"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Assert</w:t>
      </w:r>
    </w:p>
    <w:p w14:paraId="6CF4A00C"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Assert.AreEqual</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w:t>
      </w:r>
    </w:p>
    <w:p w14:paraId="7FACEF68"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695D26"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6D2731BA"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[Test]</w:t>
      </w:r>
    </w:p>
    <w:p w14:paraId="13AB8BE2"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Temp_Input40f_ExpectHot()</w:t>
      </w:r>
    </w:p>
    <w:p w14:paraId="37221260"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27CC56"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Arrage</w:t>
      </w:r>
      <w:proofErr w:type="spellEnd"/>
    </w:p>
    <w:p w14:paraId="5ED6C27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 xml:space="preserve"> = 40;</w:t>
      </w:r>
    </w:p>
    <w:p w14:paraId="6FEEB35B"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 xml:space="preserve">"It is </w:t>
      </w:r>
      <w:proofErr w:type="spellStart"/>
      <w:r>
        <w:rPr>
          <w:rFonts w:ascii="Cascadia Mono" w:hAnsi="Cascadia Mono" w:cs="Cascadia Mono"/>
          <w:color w:val="A31515"/>
          <w:kern w:val="0"/>
          <w:sz w:val="19"/>
          <w:szCs w:val="19"/>
        </w:rPr>
        <w:t>boling</w:t>
      </w:r>
      <w:proofErr w:type="spellEnd"/>
      <w:r>
        <w:rPr>
          <w:rFonts w:ascii="Cascadia Mono" w:hAnsi="Cascadia Mono" w:cs="Cascadia Mono"/>
          <w:color w:val="A31515"/>
          <w:kern w:val="0"/>
          <w:sz w:val="19"/>
          <w:szCs w:val="19"/>
        </w:rPr>
        <w:t xml:space="preserve"> hot outside!"</w:t>
      </w:r>
      <w:r>
        <w:rPr>
          <w:rFonts w:ascii="Cascadia Mono" w:hAnsi="Cascadia Mono" w:cs="Cascadia Mono"/>
          <w:color w:val="000000"/>
          <w:kern w:val="0"/>
          <w:sz w:val="19"/>
          <w:szCs w:val="19"/>
        </w:rPr>
        <w:t>;</w:t>
      </w:r>
    </w:p>
    <w:p w14:paraId="33639462"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0E4043DA"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Act</w:t>
      </w:r>
    </w:p>
    <w:p w14:paraId="5277CA47"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Temp.TemperatureConverter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w:t>
      </w:r>
    </w:p>
    <w:p w14:paraId="5897D597"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53E9ECDA"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Assert</w:t>
      </w:r>
    </w:p>
    <w:p w14:paraId="50304FB8"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Assert.AreEqual</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w:t>
      </w:r>
    </w:p>
    <w:p w14:paraId="686F2E97"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5B548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26C5F085"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[Test]</w:t>
      </w:r>
    </w:p>
    <w:p w14:paraId="12A8EA5F"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Temp_InputMinus1f_ExpectInvalid()</w:t>
      </w:r>
    </w:p>
    <w:p w14:paraId="7533FFFF"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F0D065"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Arrage</w:t>
      </w:r>
      <w:proofErr w:type="spellEnd"/>
    </w:p>
    <w:p w14:paraId="3F77AF26"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 xml:space="preserve"> = -1;</w:t>
      </w:r>
    </w:p>
    <w:p w14:paraId="6D87135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"Invalid Temperature"</w:t>
      </w:r>
      <w:r>
        <w:rPr>
          <w:rFonts w:ascii="Cascadia Mono" w:hAnsi="Cascadia Mono" w:cs="Cascadia Mono"/>
          <w:color w:val="000000"/>
          <w:kern w:val="0"/>
          <w:sz w:val="19"/>
          <w:szCs w:val="19"/>
        </w:rPr>
        <w:t>;</w:t>
      </w:r>
    </w:p>
    <w:p w14:paraId="71FD652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211DF803"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Act</w:t>
      </w:r>
    </w:p>
    <w:p w14:paraId="15C04E27"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Temp.TemperatureConverter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w:t>
      </w:r>
    </w:p>
    <w:p w14:paraId="0D82F77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745BC2FA"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Assert</w:t>
      </w:r>
    </w:p>
    <w:p w14:paraId="7F53E69B"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Assert.AreEqual</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w:t>
      </w:r>
    </w:p>
    <w:p w14:paraId="50C2B6D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ECB9DB"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0CA2F468"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[Test]</w:t>
      </w:r>
    </w:p>
    <w:p w14:paraId="6286F832"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Temp_Input41f_ExpectInvalid()</w:t>
      </w:r>
    </w:p>
    <w:p w14:paraId="6EEC7BC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54F3BC"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Arrage</w:t>
      </w:r>
      <w:proofErr w:type="spellEnd"/>
    </w:p>
    <w:p w14:paraId="33172B92"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 xml:space="preserve"> = 41;</w:t>
      </w:r>
    </w:p>
    <w:p w14:paraId="1AEF435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"Invalid Temperature"</w:t>
      </w:r>
      <w:r>
        <w:rPr>
          <w:rFonts w:ascii="Cascadia Mono" w:hAnsi="Cascadia Mono" w:cs="Cascadia Mono"/>
          <w:color w:val="000000"/>
          <w:kern w:val="0"/>
          <w:sz w:val="19"/>
          <w:szCs w:val="19"/>
        </w:rPr>
        <w:t>;</w:t>
      </w:r>
    </w:p>
    <w:p w14:paraId="67F6B0D6"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7DEAF697"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Act</w:t>
      </w:r>
    </w:p>
    <w:p w14:paraId="3A02F62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Temp.TemperatureConverter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w:t>
      </w:r>
    </w:p>
    <w:p w14:paraId="1EA9A383"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6CF2A9A9"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Assert</w:t>
      </w:r>
    </w:p>
    <w:p w14:paraId="3463A6C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Assert.AreEqual</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w:t>
      </w:r>
    </w:p>
    <w:p w14:paraId="6E01761B"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1CDFE5"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73C63838"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[Test]</w:t>
      </w:r>
    </w:p>
    <w:p w14:paraId="1667A8FE"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Temp_Input45dot5f_ExpectInvalid()</w:t>
      </w:r>
    </w:p>
    <w:p w14:paraId="21CADA70"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2ABD12"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Arrage</w:t>
      </w:r>
      <w:proofErr w:type="spellEnd"/>
    </w:p>
    <w:p w14:paraId="48A45932"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 xml:space="preserve"> = 45.5f;</w:t>
      </w:r>
    </w:p>
    <w:p w14:paraId="63FE9E2A"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"Invalid Temperature"</w:t>
      </w:r>
      <w:r>
        <w:rPr>
          <w:rFonts w:ascii="Cascadia Mono" w:hAnsi="Cascadia Mono" w:cs="Cascadia Mono"/>
          <w:color w:val="000000"/>
          <w:kern w:val="0"/>
          <w:sz w:val="19"/>
          <w:szCs w:val="19"/>
        </w:rPr>
        <w:t>;</w:t>
      </w:r>
    </w:p>
    <w:p w14:paraId="3A06AAA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2CCD394F"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Act</w:t>
      </w:r>
    </w:p>
    <w:p w14:paraId="581C5C79"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Temp.TemperatureConverter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inputTemp</w:t>
      </w:r>
      <w:proofErr w:type="spellEnd"/>
      <w:r>
        <w:rPr>
          <w:rFonts w:ascii="Cascadia Mono" w:hAnsi="Cascadia Mono" w:cs="Cascadia Mono"/>
          <w:color w:val="000000"/>
          <w:kern w:val="0"/>
          <w:sz w:val="19"/>
          <w:szCs w:val="19"/>
        </w:rPr>
        <w:t>);</w:t>
      </w:r>
    </w:p>
    <w:p w14:paraId="5314607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p>
    <w:p w14:paraId="4FC51B74"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Assert</w:t>
      </w:r>
    </w:p>
    <w:p w14:paraId="57BB1EC2"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Assert.AreEqual</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expectOutcome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actualOutcome</w:t>
      </w:r>
      <w:proofErr w:type="spellEnd"/>
      <w:r>
        <w:rPr>
          <w:rFonts w:ascii="Cascadia Mono" w:hAnsi="Cascadia Mono" w:cs="Cascadia Mono"/>
          <w:color w:val="000000"/>
          <w:kern w:val="0"/>
          <w:sz w:val="19"/>
          <w:szCs w:val="19"/>
        </w:rPr>
        <w:t>);</w:t>
      </w:r>
    </w:p>
    <w:p w14:paraId="4097EEB7"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ADAE16"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FC4008" w14:textId="77777777" w:rsidR="00A84F0D" w:rsidRDefault="00A84F0D" w:rsidP="00A84F0D">
      <w:pPr>
        <w:autoSpaceDE w:val="0"/>
        <w:autoSpaceDN w:val="0"/>
        <w:adjustRightInd w:val="0"/>
        <w:spacing w:line="240" w:lineRule="auto"/>
        <w:ind w:firstLine="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80B25E" w14:textId="77777777" w:rsidR="005333F1" w:rsidRDefault="005333F1" w:rsidP="00A84F0D">
      <w:pPr>
        <w:ind w:firstLine="0"/>
      </w:pPr>
    </w:p>
    <w:p w14:paraId="6BA52B14" w14:textId="77777777" w:rsidR="005333F1" w:rsidRDefault="005333F1" w:rsidP="005333F1"/>
    <w:sectPr w:rsidR="005333F1">
      <w:headerReference w:type="even" r:id="rId19"/>
      <w:headerReference w:type="default" r:id="rId20"/>
      <w:footerReference w:type="even" r:id="rId21"/>
      <w:footerReference w:type="default" r:id="rId22"/>
      <w:headerReference w:type="first" r:id="rId23"/>
      <w:footerReference w:type="first" r:id="rId2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41209" w14:textId="77777777" w:rsidR="00413915" w:rsidRDefault="00413915">
      <w:pPr>
        <w:spacing w:line="240" w:lineRule="auto"/>
      </w:pPr>
      <w:r>
        <w:separator/>
      </w:r>
    </w:p>
    <w:p w14:paraId="3124D04B" w14:textId="77777777" w:rsidR="00413915" w:rsidRDefault="00413915"/>
  </w:endnote>
  <w:endnote w:type="continuationSeparator" w:id="0">
    <w:p w14:paraId="759897DD" w14:textId="77777777" w:rsidR="00413915" w:rsidRDefault="00413915">
      <w:pPr>
        <w:spacing w:line="240" w:lineRule="auto"/>
      </w:pPr>
      <w:r>
        <w:continuationSeparator/>
      </w:r>
    </w:p>
    <w:p w14:paraId="7A070120" w14:textId="77777777" w:rsidR="00413915" w:rsidRDefault="004139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1CE09" w14:textId="77777777" w:rsidR="00BC5A2F" w:rsidRDefault="00BC5A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2EC8B" w14:textId="77777777" w:rsidR="00BC5A2F" w:rsidRDefault="00BC5A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AD130" w14:textId="77777777" w:rsidR="00BC5A2F" w:rsidRDefault="00BC5A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9C0DF" w14:textId="77777777" w:rsidR="00413915" w:rsidRDefault="00413915">
      <w:pPr>
        <w:spacing w:line="240" w:lineRule="auto"/>
      </w:pPr>
      <w:r>
        <w:separator/>
      </w:r>
    </w:p>
    <w:p w14:paraId="12E8DD71" w14:textId="77777777" w:rsidR="00413915" w:rsidRDefault="00413915"/>
  </w:footnote>
  <w:footnote w:type="continuationSeparator" w:id="0">
    <w:p w14:paraId="0356BB8E" w14:textId="77777777" w:rsidR="00413915" w:rsidRDefault="00413915">
      <w:pPr>
        <w:spacing w:line="240" w:lineRule="auto"/>
      </w:pPr>
      <w:r>
        <w:continuationSeparator/>
      </w:r>
    </w:p>
    <w:p w14:paraId="3165D934" w14:textId="77777777" w:rsidR="00413915" w:rsidRDefault="004139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1BB7F" w14:textId="2F463B72" w:rsidR="00BC5A2F" w:rsidRDefault="00000000">
    <w:pPr>
      <w:pStyle w:val="Header"/>
    </w:pPr>
    <w:r>
      <w:rPr>
        <w:noProof/>
      </w:rPr>
      <w:pict w14:anchorId="57FD663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5797" o:spid="_x0000_s1026" type="#_x0000_t136" style="position:absolute;margin-left:0;margin-top:0;width:539.85pt;height:119.95pt;rotation:315;z-index:-251655168;mso-position-horizontal:center;mso-position-horizontal-relative:margin;mso-position-vertical:center;mso-position-vertical-relative:margin" o:allowincell="f" fillcolor="silver" stroked="f">
          <v:fill opacity=".5"/>
          <v:textpath style="font-family:&quot;Gill Sans MT&quot;;font-size:1pt" string="Section 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D7D44" w14:textId="169CE5E4" w:rsidR="00E81978" w:rsidRDefault="00000000">
    <w:pPr>
      <w:pStyle w:val="Header"/>
    </w:pPr>
    <w:r>
      <w:rPr>
        <w:noProof/>
      </w:rPr>
      <w:pict w14:anchorId="12E92E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5798" o:spid="_x0000_s1027" type="#_x0000_t136" style="position:absolute;margin-left:0;margin-top:0;width:539.85pt;height:119.95pt;rotation:315;z-index:-251653120;mso-position-horizontal:center;mso-position-horizontal-relative:margin;mso-position-vertical:center;mso-position-vertical-relative:margin" o:allowincell="f" fillcolor="silver" stroked="f">
          <v:fill opacity=".5"/>
          <v:textpath style="font-family:&quot;Gill Sans MT&quot;;font-size:1pt" string="Section 01"/>
          <w10:wrap anchorx="margin" anchory="margin"/>
        </v:shape>
      </w:pict>
    </w:r>
    <w:sdt>
      <w:sdtPr>
        <w:alias w:val="Running head"/>
        <w:tag w:val=""/>
        <w:id w:val="12739865"/>
        <w:placeholder>
          <w:docPart w:val="A18E944EBDAC48E48775C6DBC72E51DF"/>
        </w:placeholder>
        <w:dataBinding w:prefixMappings="xmlns:ns0='http://schemas.microsoft.com/office/2006/coverPageProps' " w:xpath="/ns0:CoverPageProperties[1]/ns0:Abstract[1]" w:storeItemID="{55AF091B-3C7A-41E3-B477-F2FDAA23CFDA}"/>
        <w15:appearance w15:val="hidden"/>
        <w:text/>
      </w:sdtPr>
      <w:sdtContent>
        <w:r w:rsidR="00B511FB" w:rsidRPr="00B511FB">
          <w:t>CONESTOGA COLLEGE</w:t>
        </w:r>
        <w:r w:rsidR="003457C1">
          <w:t xml:space="preserve"> - </w:t>
        </w:r>
        <w:r w:rsidR="00B511FB" w:rsidRPr="00B511FB">
          <w:t>Faculty of Applied Computer Science and Information Technology</w:t>
        </w:r>
        <w:r w:rsidR="00B511FB" w:rsidRPr="00B511FB">
          <w:tab/>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02D2A" w14:textId="7AF95EF5" w:rsidR="00AD1DBB" w:rsidRPr="00AD1DBB" w:rsidRDefault="00000000" w:rsidP="00AD1DBB">
    <w:pPr>
      <w:pStyle w:val="Header"/>
      <w:jc w:val="center"/>
      <w:rPr>
        <w:b/>
        <w:bCs/>
      </w:rPr>
    </w:pPr>
    <w:r>
      <w:rPr>
        <w:noProof/>
      </w:rPr>
      <w:pict w14:anchorId="0C5383F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5796" o:spid="_x0000_s1025" type="#_x0000_t136" style="position:absolute;left:0;text-align:left;margin-left:0;margin-top:0;width:539.85pt;height:119.95pt;rotation:315;z-index:-251657216;mso-position-horizontal:center;mso-position-horizontal-relative:margin;mso-position-vertical:center;mso-position-vertical-relative:margin" o:allowincell="f" fillcolor="silver" stroked="f">
          <v:fill opacity=".5"/>
          <v:textpath style="font-family:&quot;Gill Sans MT&quot;;font-size:1pt" string="Section 01"/>
          <w10:wrap anchorx="margin" anchory="margin"/>
        </v:shape>
      </w:pict>
    </w:r>
    <w:r w:rsidR="00B511FB" w:rsidRPr="00AD1DBB">
      <w:rPr>
        <w:b/>
        <w:bCs/>
      </w:rPr>
      <w:t>CONESTOGA COLLEGE</w:t>
    </w:r>
  </w:p>
  <w:p w14:paraId="20853E71" w14:textId="1134A44F" w:rsidR="00E81978" w:rsidRPr="00AD1DBB" w:rsidRDefault="00B511FB" w:rsidP="00AD1DBB">
    <w:pPr>
      <w:pStyle w:val="Header"/>
      <w:jc w:val="center"/>
      <w:rPr>
        <w:rStyle w:val="Strong"/>
        <w:b/>
        <w:bCs/>
      </w:rPr>
    </w:pPr>
    <w:r w:rsidRPr="00AD1DBB">
      <w:rPr>
        <w:b/>
        <w:bCs/>
      </w:rPr>
      <w:t>Faculty of Applied Computer Science and Information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01085848">
    <w:abstractNumId w:val="9"/>
  </w:num>
  <w:num w:numId="2" w16cid:durableId="1548301145">
    <w:abstractNumId w:val="7"/>
  </w:num>
  <w:num w:numId="3" w16cid:durableId="16006718">
    <w:abstractNumId w:val="6"/>
  </w:num>
  <w:num w:numId="4" w16cid:durableId="357050403">
    <w:abstractNumId w:val="5"/>
  </w:num>
  <w:num w:numId="5" w16cid:durableId="1224558268">
    <w:abstractNumId w:val="4"/>
  </w:num>
  <w:num w:numId="6" w16cid:durableId="1569538661">
    <w:abstractNumId w:val="8"/>
  </w:num>
  <w:num w:numId="7" w16cid:durableId="1746760776">
    <w:abstractNumId w:val="3"/>
  </w:num>
  <w:num w:numId="8" w16cid:durableId="1988241515">
    <w:abstractNumId w:val="2"/>
  </w:num>
  <w:num w:numId="9" w16cid:durableId="1482767936">
    <w:abstractNumId w:val="1"/>
  </w:num>
  <w:num w:numId="10" w16cid:durableId="501362889">
    <w:abstractNumId w:val="0"/>
  </w:num>
  <w:num w:numId="11" w16cid:durableId="65301977">
    <w:abstractNumId w:val="9"/>
    <w:lvlOverride w:ilvl="0">
      <w:startOverride w:val="1"/>
    </w:lvlOverride>
  </w:num>
  <w:num w:numId="12" w16cid:durableId="1048529779">
    <w:abstractNumId w:val="13"/>
  </w:num>
  <w:num w:numId="13" w16cid:durableId="1862357965">
    <w:abstractNumId w:val="11"/>
  </w:num>
  <w:num w:numId="14" w16cid:durableId="1297292866">
    <w:abstractNumId w:val="10"/>
  </w:num>
  <w:num w:numId="15" w16cid:durableId="16376831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attachedTemplate r:id="rId1"/>
  <w:defaultTabStop w:val="720"/>
  <w:characterSpacingControl w:val="doNotCompress"/>
  <w:hdrShapeDefaults>
    <o:shapedefaults v:ext="edit" spidmax="2050"/>
    <o:shapelayout v:ext="edit">
      <o:idmap v:ext="edit" data="1"/>
    </o:shapelayout>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1MDMwt7AwMDAxtjBR0lEKTi0uzszPAykwqgUAYnpo5ywAAAA="/>
  </w:docVars>
  <w:rsids>
    <w:rsidRoot w:val="00B511FB"/>
    <w:rsid w:val="00004745"/>
    <w:rsid w:val="000227D2"/>
    <w:rsid w:val="000D3F41"/>
    <w:rsid w:val="00147CE3"/>
    <w:rsid w:val="001503AC"/>
    <w:rsid w:val="00151BCB"/>
    <w:rsid w:val="00242DC8"/>
    <w:rsid w:val="002605BA"/>
    <w:rsid w:val="002B641D"/>
    <w:rsid w:val="003457C1"/>
    <w:rsid w:val="00355DCA"/>
    <w:rsid w:val="00377A40"/>
    <w:rsid w:val="003E7379"/>
    <w:rsid w:val="00405039"/>
    <w:rsid w:val="00413915"/>
    <w:rsid w:val="004F77DD"/>
    <w:rsid w:val="005333F1"/>
    <w:rsid w:val="00551A02"/>
    <w:rsid w:val="005534FA"/>
    <w:rsid w:val="005546E8"/>
    <w:rsid w:val="005764C9"/>
    <w:rsid w:val="005D3A03"/>
    <w:rsid w:val="005D600F"/>
    <w:rsid w:val="00614A93"/>
    <w:rsid w:val="0077123F"/>
    <w:rsid w:val="00783FE7"/>
    <w:rsid w:val="008002C0"/>
    <w:rsid w:val="008326DA"/>
    <w:rsid w:val="00895B12"/>
    <w:rsid w:val="008C5323"/>
    <w:rsid w:val="008D0C98"/>
    <w:rsid w:val="008D5E9F"/>
    <w:rsid w:val="00990646"/>
    <w:rsid w:val="009A6A3B"/>
    <w:rsid w:val="00A84F0D"/>
    <w:rsid w:val="00AD1DBB"/>
    <w:rsid w:val="00AE358A"/>
    <w:rsid w:val="00B511FB"/>
    <w:rsid w:val="00B823AA"/>
    <w:rsid w:val="00BA45DB"/>
    <w:rsid w:val="00BA4E37"/>
    <w:rsid w:val="00BC5A2F"/>
    <w:rsid w:val="00BC7FDE"/>
    <w:rsid w:val="00BF4184"/>
    <w:rsid w:val="00C0601E"/>
    <w:rsid w:val="00C31D30"/>
    <w:rsid w:val="00C415E5"/>
    <w:rsid w:val="00CD6E39"/>
    <w:rsid w:val="00CF6E91"/>
    <w:rsid w:val="00D85B68"/>
    <w:rsid w:val="00DF5B68"/>
    <w:rsid w:val="00E55A7E"/>
    <w:rsid w:val="00E6004D"/>
    <w:rsid w:val="00E81978"/>
    <w:rsid w:val="00E87D92"/>
    <w:rsid w:val="00EE2CF5"/>
    <w:rsid w:val="00F03B30"/>
    <w:rsid w:val="00F379B7"/>
    <w:rsid w:val="00F525F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886D56"/>
  <w15:chartTrackingRefBased/>
  <w15:docId w15:val="{1855F641-EB0A-4978-87AC-7E08954A8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5B0F20"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5B0F20"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454545"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B0F20"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B0F20"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2D0710"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table" w:styleId="TableWeb3">
    <w:name w:val="Table Web 3"/>
    <w:basedOn w:val="TableNormal"/>
    <w:uiPriority w:val="99"/>
    <w:rsid w:val="008D5E9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4">
    <w:name w:val="Grid Table 4"/>
    <w:basedOn w:val="TableNormal"/>
    <w:uiPriority w:val="49"/>
    <w:rsid w:val="008D5E9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1469033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lje\AppData\Local\Temp\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8E944EBDAC48E48775C6DBC72E51DF"/>
        <w:category>
          <w:name w:val="General"/>
          <w:gallery w:val="placeholder"/>
        </w:category>
        <w:types>
          <w:type w:val="bbPlcHdr"/>
        </w:types>
        <w:behaviors>
          <w:behavior w:val="content"/>
        </w:behaviors>
        <w:guid w:val="{C2981EC7-8E14-465D-A2F0-BC7B00CF3DDE}"/>
      </w:docPartPr>
      <w:docPartBody>
        <w:p w:rsidR="00522219" w:rsidRDefault="007A5203">
          <w:pPr>
            <w:pStyle w:val="A18E944EBDAC48E48775C6DBC72E51DF"/>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203"/>
    <w:rsid w:val="001A5485"/>
    <w:rsid w:val="004F3963"/>
    <w:rsid w:val="00522219"/>
    <w:rsid w:val="00702D3B"/>
    <w:rsid w:val="007A49DB"/>
    <w:rsid w:val="007A5203"/>
    <w:rsid w:val="00A02D16"/>
    <w:rsid w:val="00C250D3"/>
    <w:rsid w:val="00C36D5F"/>
    <w:rsid w:val="00E560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A18E944EBDAC48E48775C6DBC72E51DF">
    <w:name w:val="A18E944EBDAC48E48775C6DBC72E51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CONESTOGA COLLEGE - Faculty of Applied Computer Science and Information Technology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tf03982351_win32.dotx</Template>
  <TotalTime>165</TotalTime>
  <Pages>16</Pages>
  <Words>1011</Words>
  <Characters>5765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Baljeet Bilkhu</dc:creator>
  <cp:keywords/>
  <dc:description/>
  <cp:lastModifiedBy>Siyu</cp:lastModifiedBy>
  <cp:revision>27</cp:revision>
  <dcterms:created xsi:type="dcterms:W3CDTF">2022-01-26T20:46:00Z</dcterms:created>
  <dcterms:modified xsi:type="dcterms:W3CDTF">2023-06-22T16:25:00Z</dcterms:modified>
</cp:coreProperties>
</file>